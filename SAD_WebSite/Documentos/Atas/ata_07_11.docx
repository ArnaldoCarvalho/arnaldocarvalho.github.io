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9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7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>
              <w:rPr>
                <w:lang w:val="pt-BR"/>
              </w:rPr>
              <w:t xml:space="preserve">Entrega da </w:t>
            </w:r>
            <w:r>
              <w:rPr>
                <w:lang w:val="pt-BR"/>
              </w:rPr>
              <w:t xml:space="preserve">1ªMilestone e começo da realização dos documentos/requisitos para a 2ªMilestone</w:t>
            </w:r>
            <w:r>
              <w:rPr>
                <w:lang w:val="pt-BR"/>
              </w:rPr>
            </w:r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/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85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  <w:p>
            <w:pPr>
              <w:pStyle w:val="985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07-11-2025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ISPGaya</w:t>
            </w:r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92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Relatório de especificação de requisitos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92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Entrega da </w:t>
            </w:r>
            <w:r>
              <w:rPr>
                <w:lang w:val="pt-BR"/>
              </w:rPr>
              <w:t xml:space="preserve">1ªMilestone</w:t>
            </w:r>
            <w:r>
              <w:rPr>
                <w:lang w:val="pt-BR"/>
              </w:rPr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Revisão do código escrito do projeto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Começo dos testes de sobrevivência do projeto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92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47A99D50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Relatório de específicação de requisitos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14/11/2025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Code Review l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  <w:trHeight w:val="283"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Teste de sobrevivência do projeto l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12/12/2025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91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91"/>
        <w:pBdr/>
        <w:spacing/>
        <w:ind/>
        <w:rPr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91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81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2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1"/>
    <w:basedOn w:val="974"/>
    <w:next w:val="974"/>
    <w:link w:val="9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9">
    <w:name w:val="Heading 2"/>
    <w:basedOn w:val="974"/>
    <w:next w:val="974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0">
    <w:name w:val="Heading 3"/>
    <w:basedOn w:val="974"/>
    <w:next w:val="974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1">
    <w:name w:val="Heading 4"/>
    <w:basedOn w:val="974"/>
    <w:next w:val="974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2">
    <w:name w:val="Heading 5"/>
    <w:basedOn w:val="974"/>
    <w:next w:val="974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3">
    <w:name w:val="Heading 6"/>
    <w:basedOn w:val="974"/>
    <w:next w:val="974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4">
    <w:name w:val="Heading 7"/>
    <w:basedOn w:val="974"/>
    <w:next w:val="974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4"/>
    <w:next w:val="974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4"/>
    <w:next w:val="974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7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5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6">
    <w:name w:val="Title"/>
    <w:basedOn w:val="974"/>
    <w:next w:val="974"/>
    <w:link w:val="9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Title Char"/>
    <w:basedOn w:val="975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8">
    <w:name w:val="Subtitle"/>
    <w:basedOn w:val="974"/>
    <w:next w:val="974"/>
    <w:link w:val="9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9">
    <w:name w:val="Subtitle Char"/>
    <w:basedOn w:val="975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0">
    <w:name w:val="Quote"/>
    <w:basedOn w:val="974"/>
    <w:next w:val="974"/>
    <w:link w:val="9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1">
    <w:name w:val="Quote Char"/>
    <w:basedOn w:val="975"/>
    <w:link w:val="9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2">
    <w:name w:val="List Paragraph"/>
    <w:basedOn w:val="974"/>
    <w:uiPriority w:val="34"/>
    <w:qFormat/>
    <w:pPr>
      <w:pBdr/>
      <w:spacing/>
      <w:ind w:left="720"/>
      <w:contextualSpacing w:val="true"/>
    </w:p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4"/>
    <w:next w:val="974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5"/>
    <w:link w:val="981"/>
    <w:uiPriority w:val="99"/>
    <w:pPr>
      <w:pBdr/>
      <w:spacing/>
      <w:ind/>
    </w:pPr>
  </w:style>
  <w:style w:type="character" w:styleId="954">
    <w:name w:val="Footer Char"/>
    <w:basedOn w:val="975"/>
    <w:link w:val="980"/>
    <w:uiPriority w:val="99"/>
    <w:pPr>
      <w:pBdr/>
      <w:spacing/>
      <w:ind/>
    </w:pPr>
  </w:style>
  <w:style w:type="paragraph" w:styleId="955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5"/>
    <w:link w:val="991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5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  <w:rPr>
      <w:lang w:val="en-US" w:eastAsia="en-US"/>
    </w:rPr>
  </w:style>
  <w:style w:type="character" w:styleId="975" w:default="1">
    <w:name w:val="Default Paragraph Font"/>
    <w:uiPriority w:val="1"/>
    <w:semiHidden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Body Text"/>
    <w:basedOn w:val="974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9" w:customStyle="1">
    <w:name w:val="Title Cover"/>
    <w:basedOn w:val="974"/>
    <w:next w:val="974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80">
    <w:name w:val="Footer"/>
    <w:basedOn w:val="974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81">
    <w:name w:val="Header"/>
    <w:basedOn w:val="974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82" w:customStyle="1">
    <w:name w:val="Table Header"/>
    <w:basedOn w:val="974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83">
    <w:name w:val="Message Header"/>
    <w:basedOn w:val="978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84">
    <w:name w:val="page number"/>
    <w:basedOn w:val="975"/>
    <w:pPr>
      <w:pBdr/>
      <w:spacing/>
      <w:ind/>
    </w:pPr>
    <w:rPr>
      <w:rFonts w:ascii="Arial" w:hAnsi="Arial"/>
      <w:b/>
      <w:spacing w:val="-10"/>
      <w:sz w:val="18"/>
    </w:rPr>
  </w:style>
  <w:style w:type="paragraph" w:styleId="985" w:customStyle="1">
    <w:name w:val="Table Text 10"/>
    <w:basedOn w:val="974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6">
    <w:name w:val="annotation reference"/>
    <w:basedOn w:val="975"/>
    <w:semiHidden/>
    <w:pPr>
      <w:pBdr/>
      <w:spacing/>
      <w:ind/>
    </w:pPr>
    <w:rPr>
      <w:sz w:val="16"/>
    </w:rPr>
  </w:style>
  <w:style w:type="paragraph" w:styleId="987">
    <w:name w:val="annotation text"/>
    <w:basedOn w:val="974"/>
    <w:semiHidden/>
    <w:pPr>
      <w:pBdr/>
      <w:spacing/>
      <w:ind/>
    </w:pPr>
    <w:rPr>
      <w:rFonts w:ascii="Arial" w:hAnsi="Arial"/>
      <w:lang w:val="pt-PT"/>
    </w:rPr>
  </w:style>
  <w:style w:type="paragraph" w:styleId="988" w:customStyle="1">
    <w:name w:val="Header 2"/>
    <w:basedOn w:val="981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9" w:customStyle="1">
    <w:name w:val="Topics Table Text 10"/>
    <w:basedOn w:val="985"/>
    <w:pPr>
      <w:pBdr/>
      <w:spacing w:after="60"/>
      <w:ind/>
    </w:pPr>
  </w:style>
  <w:style w:type="paragraph" w:styleId="990">
    <w:name w:val="Balloon Text"/>
    <w:basedOn w:val="97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91">
    <w:name w:val="footnote text"/>
    <w:basedOn w:val="974"/>
    <w:semiHidden/>
    <w:pPr>
      <w:pBdr/>
      <w:spacing/>
      <w:ind/>
    </w:pPr>
  </w:style>
  <w:style w:type="character" w:styleId="992">
    <w:name w:val="footnote reference"/>
    <w:basedOn w:val="975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12</cp:revision>
  <dcterms:created xsi:type="dcterms:W3CDTF">2012-02-12T11:42:00Z</dcterms:created>
  <dcterms:modified xsi:type="dcterms:W3CDTF">2026-01-06T15:35:50Z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