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9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 w14:paraId="73E47521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Última Milestone</w:t>
            </w:r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 w:after="60"/>
              <w:ind/>
              <w:rPr/>
            </w:pPr>
            <w:r/>
            <w:r/>
          </w:p>
          <w:p>
            <w:pPr>
              <w:pStyle w:val="985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85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  <w:r>
              <w:rPr>
                <w:highlight w:val="none"/>
                <w:lang w:val="pt-BR"/>
              </w:rPr>
            </w:r>
          </w:p>
          <w:p>
            <w:pPr>
              <w:pStyle w:val="985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30-12-2025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Online</w:t>
            </w:r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92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Manual de Instalação e Manutenção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Relatório de performance III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652F6F73">
            <w:pPr>
              <w:pStyle w:val="985"/>
              <w:pBdr/>
              <w:spacing/>
              <w:ind/>
              <w:rPr/>
            </w:pPr>
            <w:r>
              <w:t xml:space="preserve">Instalação da aplicação "easy-to-use"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92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2AC3951B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Última Milestone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/>
            <w:r/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83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92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1D013472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71F8220D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Code Review II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531B1C5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Programadores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78E1DA1C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30/12/2025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470793F5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D901ACE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7DA2C4D9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Relatório final do Projeto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39EC574A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Secretário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18F07B45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02ED2013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263AED23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7078E36F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Relatório científico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08C8D0B4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6AA74700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0C0D4F44"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4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Manual de Instalação e Manutenção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5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t xml:space="preserve">Relatório de performance III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85"/>
              <w:pBdr/>
              <w:spacing/>
              <w:ind/>
              <w:rPr/>
            </w:pPr>
            <w:r>
              <w:rPr>
                <w:lang w:val="pt-BR"/>
              </w:rPr>
              <w:t xml:space="preserve">Aberto</w:t>
            </w:r>
            <w:r/>
          </w:p>
        </w:tc>
      </w:tr>
      <w:tr>
        <w:trPr/>
        <w:tc>
          <w:tcPr>
            <w:tcBorders/>
            <w:tcW w:w="709" w:type="dxa"/>
            <w:vMerge w:val="restart"/>
            <w:textDirection w:val="lrTb"/>
            <w:noWrap w:val="false"/>
          </w:tcPr>
          <w:p w14:paraId="55E1AA92">
            <w:pPr>
              <w:pStyle w:val="985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vMerge w:val="restart"/>
            <w:textDirection w:val="lrTb"/>
            <w:noWrap w:val="false"/>
          </w:tcPr>
          <w:p w14:paraId="62CA82A8">
            <w:pPr>
              <w:pStyle w:val="985"/>
              <w:pBdr/>
              <w:spacing/>
              <w:ind/>
              <w:rPr/>
            </w:pPr>
            <w:r>
              <w:t xml:space="preserve">Instalação da aplicação "easy-to-use"</w:t>
            </w:r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4B3B52F8">
            <w:pPr>
              <w:pStyle w:val="985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Analista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 w14:paraId="35468939">
            <w:pPr>
              <w:pStyle w:val="985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04/01/2026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3B47E58A">
            <w:pPr>
              <w:pStyle w:val="985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Aberto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>
      <w:pPr>
        <w:pStyle w:val="978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0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91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91"/>
        <w:pBdr/>
        <w:spacing/>
        <w:ind/>
        <w:rPr>
          <w:lang w:val="pt-PT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91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92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91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3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81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2">
    <w:name w:val="Table Grid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Table Grid Light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1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Plain Table 2"/>
    <w:basedOn w:val="9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1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2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3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4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5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6"/>
    <w:basedOn w:val="9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1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2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3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4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5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6"/>
    <w:basedOn w:val="9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1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2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3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4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5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6"/>
    <w:basedOn w:val="9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Heading 1"/>
    <w:basedOn w:val="974"/>
    <w:next w:val="974"/>
    <w:link w:val="9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9">
    <w:name w:val="Heading 2"/>
    <w:basedOn w:val="974"/>
    <w:next w:val="974"/>
    <w:link w:val="9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0">
    <w:name w:val="Heading 3"/>
    <w:basedOn w:val="974"/>
    <w:next w:val="974"/>
    <w:link w:val="9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1">
    <w:name w:val="Heading 4"/>
    <w:basedOn w:val="974"/>
    <w:next w:val="974"/>
    <w:link w:val="9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2">
    <w:name w:val="Heading 5"/>
    <w:basedOn w:val="974"/>
    <w:next w:val="974"/>
    <w:link w:val="9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3">
    <w:name w:val="Heading 6"/>
    <w:basedOn w:val="974"/>
    <w:next w:val="974"/>
    <w:link w:val="9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4">
    <w:name w:val="Heading 7"/>
    <w:basedOn w:val="974"/>
    <w:next w:val="974"/>
    <w:link w:val="9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25">
    <w:name w:val="Heading 8"/>
    <w:basedOn w:val="974"/>
    <w:next w:val="974"/>
    <w:link w:val="9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6">
    <w:name w:val="Heading 9"/>
    <w:basedOn w:val="974"/>
    <w:next w:val="974"/>
    <w:link w:val="9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1 Char"/>
    <w:basedOn w:val="975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8">
    <w:name w:val="Heading 2 Char"/>
    <w:basedOn w:val="975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9">
    <w:name w:val="Heading 3 Char"/>
    <w:basedOn w:val="975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0">
    <w:name w:val="Heading 4 Char"/>
    <w:basedOn w:val="975"/>
    <w:link w:val="9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1">
    <w:name w:val="Heading 5 Char"/>
    <w:basedOn w:val="975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2">
    <w:name w:val="Heading 6 Char"/>
    <w:basedOn w:val="975"/>
    <w:link w:val="9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3">
    <w:name w:val="Heading 7 Char"/>
    <w:basedOn w:val="975"/>
    <w:link w:val="9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4">
    <w:name w:val="Heading 8 Char"/>
    <w:basedOn w:val="975"/>
    <w:link w:val="9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5">
    <w:name w:val="Heading 9 Char"/>
    <w:basedOn w:val="975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6">
    <w:name w:val="Title"/>
    <w:basedOn w:val="974"/>
    <w:next w:val="974"/>
    <w:link w:val="9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7">
    <w:name w:val="Title Char"/>
    <w:basedOn w:val="975"/>
    <w:link w:val="9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8">
    <w:name w:val="Subtitle"/>
    <w:basedOn w:val="974"/>
    <w:next w:val="974"/>
    <w:link w:val="9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9">
    <w:name w:val="Subtitle Char"/>
    <w:basedOn w:val="975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0">
    <w:name w:val="Quote"/>
    <w:basedOn w:val="974"/>
    <w:next w:val="974"/>
    <w:link w:val="9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1">
    <w:name w:val="Quote Char"/>
    <w:basedOn w:val="975"/>
    <w:link w:val="9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2">
    <w:name w:val="List Paragraph"/>
    <w:basedOn w:val="974"/>
    <w:uiPriority w:val="34"/>
    <w:qFormat/>
    <w:pPr>
      <w:pBdr/>
      <w:spacing/>
      <w:ind w:left="720"/>
      <w:contextualSpacing w:val="true"/>
    </w:pPr>
  </w:style>
  <w:style w:type="character" w:styleId="943">
    <w:name w:val="Intense Emphasis"/>
    <w:basedOn w:val="9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4">
    <w:name w:val="Intense Quote"/>
    <w:basedOn w:val="974"/>
    <w:next w:val="974"/>
    <w:link w:val="9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5">
    <w:name w:val="Intense Quote Char"/>
    <w:basedOn w:val="975"/>
    <w:link w:val="9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6">
    <w:name w:val="Intense Reference"/>
    <w:basedOn w:val="9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7">
    <w:name w:val="No Spacing"/>
    <w:basedOn w:val="974"/>
    <w:uiPriority w:val="1"/>
    <w:qFormat/>
    <w:pPr>
      <w:pBdr/>
      <w:spacing w:after="0" w:line="240" w:lineRule="auto"/>
      <w:ind/>
    </w:pPr>
  </w:style>
  <w:style w:type="character" w:styleId="948">
    <w:name w:val="Subtle Emphasis"/>
    <w:basedOn w:val="9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9">
    <w:name w:val="Emphasis"/>
    <w:basedOn w:val="975"/>
    <w:uiPriority w:val="20"/>
    <w:qFormat/>
    <w:pPr>
      <w:pBdr/>
      <w:spacing/>
      <w:ind/>
    </w:pPr>
    <w:rPr>
      <w:i/>
      <w:iCs/>
    </w:rPr>
  </w:style>
  <w:style w:type="character" w:styleId="950">
    <w:name w:val="Strong"/>
    <w:basedOn w:val="975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5"/>
    <w:link w:val="981"/>
    <w:uiPriority w:val="99"/>
    <w:pPr>
      <w:pBdr/>
      <w:spacing/>
      <w:ind/>
    </w:pPr>
  </w:style>
  <w:style w:type="character" w:styleId="954">
    <w:name w:val="Footer Char"/>
    <w:basedOn w:val="975"/>
    <w:link w:val="980"/>
    <w:uiPriority w:val="99"/>
    <w:pPr>
      <w:pBdr/>
      <w:spacing/>
      <w:ind/>
    </w:pPr>
  </w:style>
  <w:style w:type="paragraph" w:styleId="955">
    <w:name w:val="Caption"/>
    <w:basedOn w:val="974"/>
    <w:next w:val="9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6">
    <w:name w:val="Footnote Text Char"/>
    <w:basedOn w:val="975"/>
    <w:link w:val="991"/>
    <w:uiPriority w:val="99"/>
    <w:semiHidden/>
    <w:pPr>
      <w:pBdr/>
      <w:spacing/>
      <w:ind/>
    </w:pPr>
    <w:rPr>
      <w:sz w:val="20"/>
      <w:szCs w:val="20"/>
    </w:rPr>
  </w:style>
  <w:style w:type="paragraph" w:styleId="957">
    <w:name w:val="endnote text"/>
    <w:basedOn w:val="974"/>
    <w:link w:val="9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8">
    <w:name w:val="Endnote Text Char"/>
    <w:basedOn w:val="975"/>
    <w:link w:val="957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reference"/>
    <w:basedOn w:val="975"/>
    <w:uiPriority w:val="99"/>
    <w:semiHidden/>
    <w:unhideWhenUsed/>
    <w:pPr>
      <w:pBdr/>
      <w:spacing/>
      <w:ind/>
    </w:pPr>
    <w:rPr>
      <w:vertAlign w:val="superscript"/>
    </w:rPr>
  </w:style>
  <w:style w:type="character" w:styleId="960">
    <w:name w:val="Hyperlink"/>
    <w:basedOn w:val="9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1">
    <w:name w:val="FollowedHyperlink"/>
    <w:basedOn w:val="9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2">
    <w:name w:val="toc 1"/>
    <w:basedOn w:val="974"/>
    <w:next w:val="974"/>
    <w:uiPriority w:val="39"/>
    <w:unhideWhenUsed/>
    <w:pPr>
      <w:pBdr/>
      <w:spacing w:after="100"/>
      <w:ind/>
    </w:pPr>
  </w:style>
  <w:style w:type="paragraph" w:styleId="963">
    <w:name w:val="toc 2"/>
    <w:basedOn w:val="974"/>
    <w:next w:val="974"/>
    <w:uiPriority w:val="39"/>
    <w:unhideWhenUsed/>
    <w:pPr>
      <w:pBdr/>
      <w:spacing w:after="100"/>
      <w:ind w:left="220"/>
    </w:pPr>
  </w:style>
  <w:style w:type="paragraph" w:styleId="964">
    <w:name w:val="toc 3"/>
    <w:basedOn w:val="974"/>
    <w:next w:val="974"/>
    <w:uiPriority w:val="39"/>
    <w:unhideWhenUsed/>
    <w:pPr>
      <w:pBdr/>
      <w:spacing w:after="100"/>
      <w:ind w:left="440"/>
    </w:pPr>
  </w:style>
  <w:style w:type="paragraph" w:styleId="965">
    <w:name w:val="toc 4"/>
    <w:basedOn w:val="974"/>
    <w:next w:val="974"/>
    <w:uiPriority w:val="39"/>
    <w:unhideWhenUsed/>
    <w:pPr>
      <w:pBdr/>
      <w:spacing w:after="100"/>
      <w:ind w:left="660"/>
    </w:pPr>
  </w:style>
  <w:style w:type="paragraph" w:styleId="966">
    <w:name w:val="toc 5"/>
    <w:basedOn w:val="974"/>
    <w:next w:val="974"/>
    <w:uiPriority w:val="39"/>
    <w:unhideWhenUsed/>
    <w:pPr>
      <w:pBdr/>
      <w:spacing w:after="100"/>
      <w:ind w:left="880"/>
    </w:pPr>
  </w:style>
  <w:style w:type="paragraph" w:styleId="967">
    <w:name w:val="toc 6"/>
    <w:basedOn w:val="974"/>
    <w:next w:val="974"/>
    <w:uiPriority w:val="39"/>
    <w:unhideWhenUsed/>
    <w:pPr>
      <w:pBdr/>
      <w:spacing w:after="100"/>
      <w:ind w:left="1100"/>
    </w:pPr>
  </w:style>
  <w:style w:type="paragraph" w:styleId="968">
    <w:name w:val="toc 7"/>
    <w:basedOn w:val="974"/>
    <w:next w:val="974"/>
    <w:uiPriority w:val="39"/>
    <w:unhideWhenUsed/>
    <w:pPr>
      <w:pBdr/>
      <w:spacing w:after="100"/>
      <w:ind w:left="1320"/>
    </w:pPr>
  </w:style>
  <w:style w:type="paragraph" w:styleId="969">
    <w:name w:val="toc 8"/>
    <w:basedOn w:val="974"/>
    <w:next w:val="974"/>
    <w:uiPriority w:val="39"/>
    <w:unhideWhenUsed/>
    <w:pPr>
      <w:pBdr/>
      <w:spacing w:after="100"/>
      <w:ind w:left="1540"/>
    </w:pPr>
  </w:style>
  <w:style w:type="paragraph" w:styleId="970">
    <w:name w:val="toc 9"/>
    <w:basedOn w:val="974"/>
    <w:next w:val="974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75"/>
    <w:uiPriority w:val="99"/>
    <w:semiHidden/>
    <w:pPr>
      <w:pBdr/>
      <w:spacing/>
      <w:ind/>
    </w:pPr>
    <w:rPr>
      <w:color w:val="666666"/>
    </w:rPr>
  </w:style>
  <w:style w:type="paragraph" w:styleId="972">
    <w:name w:val="TOC Heading"/>
    <w:uiPriority w:val="39"/>
    <w:unhideWhenUsed/>
    <w:pPr>
      <w:pBdr/>
      <w:spacing/>
      <w:ind/>
    </w:pPr>
  </w:style>
  <w:style w:type="paragraph" w:styleId="973">
    <w:name w:val="table of figures"/>
    <w:basedOn w:val="974"/>
    <w:next w:val="974"/>
    <w:uiPriority w:val="99"/>
    <w:unhideWhenUsed/>
    <w:pPr>
      <w:pBdr/>
      <w:spacing w:after="0" w:afterAutospacing="0"/>
      <w:ind/>
    </w:pPr>
  </w:style>
  <w:style w:type="paragraph" w:styleId="974" w:default="1">
    <w:name w:val="Normal"/>
    <w:qFormat/>
    <w:pPr>
      <w:pBdr/>
      <w:spacing/>
      <w:ind/>
    </w:pPr>
    <w:rPr>
      <w:lang w:val="en-US" w:eastAsia="en-US"/>
    </w:rPr>
  </w:style>
  <w:style w:type="character" w:styleId="975" w:default="1">
    <w:name w:val="Default Paragraph Font"/>
    <w:uiPriority w:val="1"/>
    <w:semiHidden/>
    <w:unhideWhenUsed/>
    <w:pPr>
      <w:pBdr/>
      <w:spacing/>
      <w:ind/>
    </w:pPr>
  </w:style>
  <w:style w:type="table" w:styleId="97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7" w:default="1">
    <w:name w:val="No List"/>
    <w:uiPriority w:val="99"/>
    <w:semiHidden/>
    <w:unhideWhenUsed/>
    <w:pPr>
      <w:pBdr/>
      <w:spacing/>
      <w:ind/>
    </w:pPr>
  </w:style>
  <w:style w:type="paragraph" w:styleId="978">
    <w:name w:val="Body Text"/>
    <w:basedOn w:val="974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9" w:customStyle="1">
    <w:name w:val="Title Cover"/>
    <w:basedOn w:val="974"/>
    <w:next w:val="974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80">
    <w:name w:val="Footer"/>
    <w:basedOn w:val="974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81">
    <w:name w:val="Header"/>
    <w:basedOn w:val="974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82" w:customStyle="1">
    <w:name w:val="Table Header"/>
    <w:basedOn w:val="974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83">
    <w:name w:val="Message Header"/>
    <w:basedOn w:val="978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84">
    <w:name w:val="page number"/>
    <w:basedOn w:val="975"/>
    <w:pPr>
      <w:pBdr/>
      <w:spacing/>
      <w:ind/>
    </w:pPr>
    <w:rPr>
      <w:rFonts w:ascii="Arial" w:hAnsi="Arial"/>
      <w:b/>
      <w:spacing w:val="-10"/>
      <w:sz w:val="18"/>
    </w:rPr>
  </w:style>
  <w:style w:type="paragraph" w:styleId="985" w:customStyle="1">
    <w:name w:val="Table Text 10"/>
    <w:basedOn w:val="974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6">
    <w:name w:val="annotation reference"/>
    <w:basedOn w:val="975"/>
    <w:semiHidden/>
    <w:pPr>
      <w:pBdr/>
      <w:spacing/>
      <w:ind/>
    </w:pPr>
    <w:rPr>
      <w:sz w:val="16"/>
    </w:rPr>
  </w:style>
  <w:style w:type="paragraph" w:styleId="987">
    <w:name w:val="annotation text"/>
    <w:basedOn w:val="974"/>
    <w:semiHidden/>
    <w:pPr>
      <w:pBdr/>
      <w:spacing/>
      <w:ind/>
    </w:pPr>
    <w:rPr>
      <w:rFonts w:ascii="Arial" w:hAnsi="Arial"/>
      <w:lang w:val="pt-PT"/>
    </w:rPr>
  </w:style>
  <w:style w:type="paragraph" w:styleId="988" w:customStyle="1">
    <w:name w:val="Header 2"/>
    <w:basedOn w:val="981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9" w:customStyle="1">
    <w:name w:val="Topics Table Text 10"/>
    <w:basedOn w:val="985"/>
    <w:pPr>
      <w:pBdr/>
      <w:spacing w:after="60"/>
      <w:ind/>
    </w:pPr>
  </w:style>
  <w:style w:type="paragraph" w:styleId="990">
    <w:name w:val="Balloon Text"/>
    <w:basedOn w:val="97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91">
    <w:name w:val="footnote text"/>
    <w:basedOn w:val="974"/>
    <w:semiHidden/>
    <w:pPr>
      <w:pBdr/>
      <w:spacing/>
      <w:ind/>
    </w:pPr>
  </w:style>
  <w:style w:type="character" w:styleId="992">
    <w:name w:val="footnote reference"/>
    <w:basedOn w:val="975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10</cp:revision>
  <dcterms:created xsi:type="dcterms:W3CDTF">2012-02-12T11:42:00Z</dcterms:created>
  <dcterms:modified xsi:type="dcterms:W3CDTF">2026-01-07T11:12:36Z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