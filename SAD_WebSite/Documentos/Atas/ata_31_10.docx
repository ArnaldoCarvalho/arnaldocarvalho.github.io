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9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 w14:paraId="140DFB2F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Continuação da revisão e preparação dos documentos/requisitos para a 1ªMilestone</w:t>
            </w:r>
            <w:r/>
            <w:r/>
            <w:r/>
            <w:r/>
            <w:r/>
            <w:r/>
            <w:r/>
            <w:r/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/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85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  <w:p>
            <w:pPr>
              <w:pStyle w:val="985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31-10-2025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92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92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2A014B41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Continuação da revisão e preparação dos documentos/requisitos para a 1ªMilestone</w:t>
            </w:r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92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Ativação do site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31/10/2025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91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91"/>
        <w:pBdr/>
        <w:spacing/>
        <w:ind/>
        <w:rPr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91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81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2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1"/>
    <w:basedOn w:val="974"/>
    <w:next w:val="974"/>
    <w:link w:val="9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9">
    <w:name w:val="Heading 2"/>
    <w:basedOn w:val="974"/>
    <w:next w:val="974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0">
    <w:name w:val="Heading 3"/>
    <w:basedOn w:val="974"/>
    <w:next w:val="974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1">
    <w:name w:val="Heading 4"/>
    <w:basedOn w:val="974"/>
    <w:next w:val="974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2">
    <w:name w:val="Heading 5"/>
    <w:basedOn w:val="974"/>
    <w:next w:val="974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3">
    <w:name w:val="Heading 6"/>
    <w:basedOn w:val="974"/>
    <w:next w:val="974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4">
    <w:name w:val="Heading 7"/>
    <w:basedOn w:val="974"/>
    <w:next w:val="974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4"/>
    <w:next w:val="974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4"/>
    <w:next w:val="974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7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5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6">
    <w:name w:val="Title"/>
    <w:basedOn w:val="974"/>
    <w:next w:val="974"/>
    <w:link w:val="9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Title Char"/>
    <w:basedOn w:val="975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8">
    <w:name w:val="Subtitle"/>
    <w:basedOn w:val="974"/>
    <w:next w:val="974"/>
    <w:link w:val="9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9">
    <w:name w:val="Subtitle Char"/>
    <w:basedOn w:val="975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0">
    <w:name w:val="Quote"/>
    <w:basedOn w:val="974"/>
    <w:next w:val="974"/>
    <w:link w:val="9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1">
    <w:name w:val="Quote Char"/>
    <w:basedOn w:val="975"/>
    <w:link w:val="9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2">
    <w:name w:val="List Paragraph"/>
    <w:basedOn w:val="974"/>
    <w:uiPriority w:val="34"/>
    <w:qFormat/>
    <w:pPr>
      <w:pBdr/>
      <w:spacing/>
      <w:ind w:left="720"/>
      <w:contextualSpacing w:val="true"/>
    </w:p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4"/>
    <w:next w:val="974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5"/>
    <w:link w:val="981"/>
    <w:uiPriority w:val="99"/>
    <w:pPr>
      <w:pBdr/>
      <w:spacing/>
      <w:ind/>
    </w:pPr>
  </w:style>
  <w:style w:type="character" w:styleId="954">
    <w:name w:val="Footer Char"/>
    <w:basedOn w:val="975"/>
    <w:link w:val="980"/>
    <w:uiPriority w:val="99"/>
    <w:pPr>
      <w:pBdr/>
      <w:spacing/>
      <w:ind/>
    </w:pPr>
  </w:style>
  <w:style w:type="paragraph" w:styleId="955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5"/>
    <w:link w:val="991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5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  <w:rPr>
      <w:lang w:val="en-US" w:eastAsia="en-US"/>
    </w:rPr>
  </w:style>
  <w:style w:type="character" w:styleId="975" w:default="1">
    <w:name w:val="Default Paragraph Font"/>
    <w:uiPriority w:val="1"/>
    <w:semiHidden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Body Text"/>
    <w:basedOn w:val="974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9" w:customStyle="1">
    <w:name w:val="Title Cover"/>
    <w:basedOn w:val="974"/>
    <w:next w:val="974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80">
    <w:name w:val="Footer"/>
    <w:basedOn w:val="974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81">
    <w:name w:val="Header"/>
    <w:basedOn w:val="974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82" w:customStyle="1">
    <w:name w:val="Table Header"/>
    <w:basedOn w:val="974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83">
    <w:name w:val="Message Header"/>
    <w:basedOn w:val="978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84">
    <w:name w:val="page number"/>
    <w:basedOn w:val="975"/>
    <w:pPr>
      <w:pBdr/>
      <w:spacing/>
      <w:ind/>
    </w:pPr>
    <w:rPr>
      <w:rFonts w:ascii="Arial" w:hAnsi="Arial"/>
      <w:b/>
      <w:spacing w:val="-10"/>
      <w:sz w:val="18"/>
    </w:rPr>
  </w:style>
  <w:style w:type="paragraph" w:styleId="985" w:customStyle="1">
    <w:name w:val="Table Text 10"/>
    <w:basedOn w:val="974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6">
    <w:name w:val="annotation reference"/>
    <w:basedOn w:val="975"/>
    <w:semiHidden/>
    <w:pPr>
      <w:pBdr/>
      <w:spacing/>
      <w:ind/>
    </w:pPr>
    <w:rPr>
      <w:sz w:val="16"/>
    </w:rPr>
  </w:style>
  <w:style w:type="paragraph" w:styleId="987">
    <w:name w:val="annotation text"/>
    <w:basedOn w:val="974"/>
    <w:semiHidden/>
    <w:pPr>
      <w:pBdr/>
      <w:spacing/>
      <w:ind/>
    </w:pPr>
    <w:rPr>
      <w:rFonts w:ascii="Arial" w:hAnsi="Arial"/>
      <w:lang w:val="pt-PT"/>
    </w:rPr>
  </w:style>
  <w:style w:type="paragraph" w:styleId="988" w:customStyle="1">
    <w:name w:val="Header 2"/>
    <w:basedOn w:val="981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9" w:customStyle="1">
    <w:name w:val="Topics Table Text 10"/>
    <w:basedOn w:val="985"/>
    <w:pPr>
      <w:pBdr/>
      <w:spacing w:after="60"/>
      <w:ind/>
    </w:pPr>
  </w:style>
  <w:style w:type="paragraph" w:styleId="990">
    <w:name w:val="Balloon Text"/>
    <w:basedOn w:val="97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91">
    <w:name w:val="footnote text"/>
    <w:basedOn w:val="974"/>
    <w:semiHidden/>
    <w:pPr>
      <w:pBdr/>
      <w:spacing/>
      <w:ind/>
    </w:pPr>
  </w:style>
  <w:style w:type="character" w:styleId="992">
    <w:name w:val="footnote reference"/>
    <w:basedOn w:val="975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10</cp:revision>
  <dcterms:created xsi:type="dcterms:W3CDTF">2012-02-12T11:42:00Z</dcterms:created>
  <dcterms:modified xsi:type="dcterms:W3CDTF">2026-01-06T11:07:38Z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