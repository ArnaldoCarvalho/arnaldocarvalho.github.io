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3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10</w:t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>
              <w:rPr>
                <w:lang w:val="pt-BR"/>
              </w:rPr>
              <w:t xml:space="preserve">Análise da performance de cada membro</w:t>
            </w:r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/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79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</w:p>
          <w:p>
            <w:pPr>
              <w:pStyle w:val="979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28-11-2025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ISPGaya</w:t>
            </w:r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86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de performance II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86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36FBA44B">
            <w:pPr>
              <w:pStyle w:val="979"/>
              <w:pBdr/>
              <w:spacing w:after="60"/>
              <w:ind/>
              <w:rPr/>
            </w:pPr>
            <w:r>
              <w:rPr>
                <w:lang w:val="pt-BR"/>
              </w:rPr>
              <w:t xml:space="preserve">Análise da performance de cada membro</w:t>
            </w:r>
            <w:r/>
            <w:r/>
            <w:r/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1A7FDF07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Continuação da escrita dos documentos pendentes</w:t>
            </w:r>
            <w:r/>
            <w:r/>
            <w:r/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86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74B74176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1F32B393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Code Review l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52E313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67B8CDC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443B5C66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1488EA0B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2</w:t>
            </w: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2BA6BAB0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Teste de sobrevivência do projeto l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879592D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40CD2E7B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625B56B2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3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de performance II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Project Manager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85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85"/>
        <w:pBdr/>
        <w:spacing/>
        <w:ind/>
        <w:rPr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85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7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75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6">
    <w:name w:val="Table Grid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Table Grid Light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1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2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68"/>
    <w:next w:val="968"/>
    <w:link w:val="9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3">
    <w:name w:val="Heading 2"/>
    <w:basedOn w:val="968"/>
    <w:next w:val="968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68"/>
    <w:next w:val="968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68"/>
    <w:next w:val="968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68"/>
    <w:next w:val="96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68"/>
    <w:next w:val="968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68"/>
    <w:next w:val="968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68"/>
    <w:next w:val="968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68"/>
    <w:next w:val="968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1 Char"/>
    <w:basedOn w:val="96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9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9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9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9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Title"/>
    <w:basedOn w:val="968"/>
    <w:next w:val="968"/>
    <w:link w:val="93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Title Char"/>
    <w:basedOn w:val="969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2">
    <w:name w:val="Subtitle"/>
    <w:basedOn w:val="968"/>
    <w:next w:val="968"/>
    <w:link w:val="9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Subtitle Char"/>
    <w:basedOn w:val="969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4">
    <w:name w:val="Quote"/>
    <w:basedOn w:val="968"/>
    <w:next w:val="968"/>
    <w:link w:val="9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5">
    <w:name w:val="Quote Char"/>
    <w:basedOn w:val="969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6">
    <w:name w:val="List Paragraph"/>
    <w:basedOn w:val="968"/>
    <w:uiPriority w:val="34"/>
    <w:qFormat/>
    <w:pPr>
      <w:pBdr/>
      <w:spacing/>
      <w:ind w:left="720"/>
      <w:contextualSpacing w:val="true"/>
    </w:pPr>
  </w:style>
  <w:style w:type="character" w:styleId="937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8">
    <w:name w:val="Intense Quote"/>
    <w:basedOn w:val="968"/>
    <w:next w:val="968"/>
    <w:link w:val="9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9">
    <w:name w:val="Intense Quote Char"/>
    <w:basedOn w:val="969"/>
    <w:link w:val="9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0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1">
    <w:name w:val="No Spacing"/>
    <w:basedOn w:val="968"/>
    <w:uiPriority w:val="1"/>
    <w:qFormat/>
    <w:pPr>
      <w:pBdr/>
      <w:spacing w:after="0" w:line="240" w:lineRule="auto"/>
      <w:ind/>
    </w:pPr>
  </w:style>
  <w:style w:type="character" w:styleId="942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44">
    <w:name w:val="Strong"/>
    <w:basedOn w:val="969"/>
    <w:uiPriority w:val="22"/>
    <w:qFormat/>
    <w:pPr>
      <w:pBdr/>
      <w:spacing/>
      <w:ind/>
    </w:pPr>
    <w:rPr>
      <w:b/>
      <w:bCs/>
    </w:rPr>
  </w:style>
  <w:style w:type="character" w:styleId="945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7">
    <w:name w:val="Header Char"/>
    <w:basedOn w:val="969"/>
    <w:link w:val="975"/>
    <w:uiPriority w:val="99"/>
    <w:pPr>
      <w:pBdr/>
      <w:spacing/>
      <w:ind/>
    </w:pPr>
  </w:style>
  <w:style w:type="character" w:styleId="948">
    <w:name w:val="Footer Char"/>
    <w:basedOn w:val="969"/>
    <w:link w:val="974"/>
    <w:uiPriority w:val="99"/>
    <w:pPr>
      <w:pBdr/>
      <w:spacing/>
      <w:ind/>
    </w:pPr>
  </w:style>
  <w:style w:type="paragraph" w:styleId="949">
    <w:name w:val="Caption"/>
    <w:basedOn w:val="968"/>
    <w:next w:val="9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0">
    <w:name w:val="Footnote Text Char"/>
    <w:basedOn w:val="969"/>
    <w:link w:val="985"/>
    <w:uiPriority w:val="99"/>
    <w:semiHidden/>
    <w:pPr>
      <w:pBdr/>
      <w:spacing/>
      <w:ind/>
    </w:pPr>
    <w:rPr>
      <w:sz w:val="20"/>
      <w:szCs w:val="20"/>
    </w:rPr>
  </w:style>
  <w:style w:type="paragraph" w:styleId="951">
    <w:name w:val="endnote text"/>
    <w:basedOn w:val="968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Endnote Text Char"/>
    <w:basedOn w:val="969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character" w:styleId="954">
    <w:name w:val="Hyperlink"/>
    <w:basedOn w:val="9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6">
    <w:name w:val="toc 1"/>
    <w:basedOn w:val="968"/>
    <w:next w:val="968"/>
    <w:uiPriority w:val="39"/>
    <w:unhideWhenUsed/>
    <w:pPr>
      <w:pBdr/>
      <w:spacing w:after="100"/>
      <w:ind/>
    </w:pPr>
  </w:style>
  <w:style w:type="paragraph" w:styleId="957">
    <w:name w:val="toc 2"/>
    <w:basedOn w:val="968"/>
    <w:next w:val="968"/>
    <w:uiPriority w:val="39"/>
    <w:unhideWhenUsed/>
    <w:pPr>
      <w:pBdr/>
      <w:spacing w:after="100"/>
      <w:ind w:left="220"/>
    </w:pPr>
  </w:style>
  <w:style w:type="paragraph" w:styleId="958">
    <w:name w:val="toc 3"/>
    <w:basedOn w:val="968"/>
    <w:next w:val="968"/>
    <w:uiPriority w:val="39"/>
    <w:unhideWhenUsed/>
    <w:pPr>
      <w:pBdr/>
      <w:spacing w:after="100"/>
      <w:ind w:left="440"/>
    </w:pPr>
  </w:style>
  <w:style w:type="paragraph" w:styleId="959">
    <w:name w:val="toc 4"/>
    <w:basedOn w:val="968"/>
    <w:next w:val="968"/>
    <w:uiPriority w:val="39"/>
    <w:unhideWhenUsed/>
    <w:pPr>
      <w:pBdr/>
      <w:spacing w:after="100"/>
      <w:ind w:left="660"/>
    </w:pPr>
  </w:style>
  <w:style w:type="paragraph" w:styleId="960">
    <w:name w:val="toc 5"/>
    <w:basedOn w:val="968"/>
    <w:next w:val="968"/>
    <w:uiPriority w:val="39"/>
    <w:unhideWhenUsed/>
    <w:pPr>
      <w:pBdr/>
      <w:spacing w:after="100"/>
      <w:ind w:left="880"/>
    </w:pPr>
  </w:style>
  <w:style w:type="paragraph" w:styleId="961">
    <w:name w:val="toc 6"/>
    <w:basedOn w:val="968"/>
    <w:next w:val="968"/>
    <w:uiPriority w:val="39"/>
    <w:unhideWhenUsed/>
    <w:pPr>
      <w:pBdr/>
      <w:spacing w:after="100"/>
      <w:ind w:left="1100"/>
    </w:pPr>
  </w:style>
  <w:style w:type="paragraph" w:styleId="962">
    <w:name w:val="toc 7"/>
    <w:basedOn w:val="968"/>
    <w:next w:val="968"/>
    <w:uiPriority w:val="39"/>
    <w:unhideWhenUsed/>
    <w:pPr>
      <w:pBdr/>
      <w:spacing w:after="100"/>
      <w:ind w:left="1320"/>
    </w:pPr>
  </w:style>
  <w:style w:type="paragraph" w:styleId="963">
    <w:name w:val="toc 8"/>
    <w:basedOn w:val="968"/>
    <w:next w:val="968"/>
    <w:uiPriority w:val="39"/>
    <w:unhideWhenUsed/>
    <w:pPr>
      <w:pBdr/>
      <w:spacing w:after="100"/>
      <w:ind w:left="1540"/>
    </w:pPr>
  </w:style>
  <w:style w:type="paragraph" w:styleId="964">
    <w:name w:val="toc 9"/>
    <w:basedOn w:val="968"/>
    <w:next w:val="968"/>
    <w:uiPriority w:val="39"/>
    <w:unhideWhenUsed/>
    <w:pPr>
      <w:pBdr/>
      <w:spacing w:after="100"/>
      <w:ind w:left="1760"/>
    </w:pPr>
  </w:style>
  <w:style w:type="character" w:styleId="965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966">
    <w:name w:val="TOC Heading"/>
    <w:uiPriority w:val="39"/>
    <w:unhideWhenUsed/>
    <w:pPr>
      <w:pBdr/>
      <w:spacing/>
      <w:ind/>
    </w:pPr>
  </w:style>
  <w:style w:type="paragraph" w:styleId="967">
    <w:name w:val="table of figures"/>
    <w:basedOn w:val="968"/>
    <w:next w:val="968"/>
    <w:uiPriority w:val="99"/>
    <w:unhideWhenUsed/>
    <w:pPr>
      <w:pBdr/>
      <w:spacing w:after="0" w:afterAutospacing="0"/>
      <w:ind/>
    </w:pPr>
  </w:style>
  <w:style w:type="paragraph" w:styleId="968" w:default="1">
    <w:name w:val="Normal"/>
    <w:qFormat/>
    <w:pPr>
      <w:pBdr/>
      <w:spacing/>
      <w:ind/>
    </w:pPr>
    <w:rPr>
      <w:lang w:val="en-US" w:eastAsia="en-US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table" w:styleId="97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1" w:default="1">
    <w:name w:val="No List"/>
    <w:uiPriority w:val="99"/>
    <w:semiHidden/>
    <w:unhideWhenUsed/>
    <w:pPr>
      <w:pBdr/>
      <w:spacing/>
      <w:ind/>
    </w:pPr>
  </w:style>
  <w:style w:type="paragraph" w:styleId="972">
    <w:name w:val="Body Text"/>
    <w:basedOn w:val="968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3" w:customStyle="1">
    <w:name w:val="Title Cover"/>
    <w:basedOn w:val="968"/>
    <w:next w:val="968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74">
    <w:name w:val="Footer"/>
    <w:basedOn w:val="968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75">
    <w:name w:val="Header"/>
    <w:basedOn w:val="968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76" w:customStyle="1">
    <w:name w:val="Table Header"/>
    <w:basedOn w:val="968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77">
    <w:name w:val="Message Header"/>
    <w:basedOn w:val="972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78">
    <w:name w:val="page number"/>
    <w:basedOn w:val="969"/>
    <w:pPr>
      <w:pBdr/>
      <w:spacing/>
      <w:ind/>
    </w:pPr>
    <w:rPr>
      <w:rFonts w:ascii="Arial" w:hAnsi="Arial"/>
      <w:b/>
      <w:spacing w:val="-10"/>
      <w:sz w:val="18"/>
    </w:rPr>
  </w:style>
  <w:style w:type="paragraph" w:styleId="979" w:customStyle="1">
    <w:name w:val="Table Text 10"/>
    <w:basedOn w:val="968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0">
    <w:name w:val="annotation reference"/>
    <w:basedOn w:val="969"/>
    <w:semiHidden/>
    <w:pPr>
      <w:pBdr/>
      <w:spacing/>
      <w:ind/>
    </w:pPr>
    <w:rPr>
      <w:sz w:val="16"/>
    </w:rPr>
  </w:style>
  <w:style w:type="paragraph" w:styleId="981">
    <w:name w:val="annotation text"/>
    <w:basedOn w:val="968"/>
    <w:semiHidden/>
    <w:pPr>
      <w:pBdr/>
      <w:spacing/>
      <w:ind/>
    </w:pPr>
    <w:rPr>
      <w:rFonts w:ascii="Arial" w:hAnsi="Arial"/>
      <w:lang w:val="pt-PT"/>
    </w:rPr>
  </w:style>
  <w:style w:type="paragraph" w:styleId="982" w:customStyle="1">
    <w:name w:val="Header 2"/>
    <w:basedOn w:val="975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3" w:customStyle="1">
    <w:name w:val="Topics Table Text 10"/>
    <w:basedOn w:val="979"/>
    <w:pPr>
      <w:pBdr/>
      <w:spacing w:after="60"/>
      <w:ind/>
    </w:pPr>
  </w:style>
  <w:style w:type="paragraph" w:styleId="984">
    <w:name w:val="Balloon Text"/>
    <w:basedOn w:val="9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85">
    <w:name w:val="footnote text"/>
    <w:basedOn w:val="968"/>
    <w:semiHidden/>
    <w:pPr>
      <w:pBdr/>
      <w:spacing/>
      <w:ind/>
    </w:pPr>
  </w:style>
  <w:style w:type="character" w:styleId="986">
    <w:name w:val="footnote reference"/>
    <w:basedOn w:val="969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9</cp:revision>
  <dcterms:created xsi:type="dcterms:W3CDTF">2012-02-12T11:42:00Z</dcterms:created>
  <dcterms:modified xsi:type="dcterms:W3CDTF">2026-01-06T15:13:27Z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